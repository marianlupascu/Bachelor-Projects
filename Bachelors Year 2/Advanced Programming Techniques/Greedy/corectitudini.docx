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7F07FE" w:rsidP="00C6554A">
      <w:pPr>
        <w:pStyle w:val="Photo"/>
      </w:pPr>
      <w:bookmarkStart w:id="0" w:name="_Toc321147149"/>
      <w:bookmarkStart w:id="1" w:name="_Toc318188227"/>
      <w:bookmarkStart w:id="2" w:name="_Toc318188327"/>
      <w:bookmarkStart w:id="3" w:name="_Toc318189312"/>
      <w:bookmarkStart w:id="4" w:name="_Toc321147011"/>
      <w:r>
        <w:rPr>
          <w:lang w:eastAsia="ro-RO"/>
        </w:rPr>
        <w:drawing>
          <wp:inline distT="0" distB="0" distL="0" distR="0">
            <wp:extent cx="5307154" cy="56007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ucation_Edward-Everett.jpg"/>
                    <pic:cNvPicPr/>
                  </pic:nvPicPr>
                  <pic:blipFill rotWithShape="1">
                    <a:blip r:embed="rId7">
                      <a:extLst>
                        <a:ext uri="{28A0092B-C50C-407E-A947-70E740481C1C}">
                          <a14:useLocalDpi xmlns:a14="http://schemas.microsoft.com/office/drawing/2010/main" val="0"/>
                        </a:ext>
                      </a:extLst>
                    </a:blip>
                    <a:srcRect l="36806"/>
                    <a:stretch/>
                  </pic:blipFill>
                  <pic:spPr bwMode="auto">
                    <a:xfrm>
                      <a:off x="0" y="0"/>
                      <a:ext cx="5312238" cy="5606066"/>
                    </a:xfrm>
                    <a:prstGeom prst="rect">
                      <a:avLst/>
                    </a:prstGeom>
                    <a:ln>
                      <a:noFill/>
                    </a:ln>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rsidR="009D6FAC" w:rsidRDefault="009D6FAC" w:rsidP="00C6554A">
      <w:pPr>
        <w:pStyle w:val="Title"/>
      </w:pPr>
    </w:p>
    <w:p w:rsidR="00C6554A" w:rsidRDefault="009D6FAC" w:rsidP="00C6554A">
      <w:pPr>
        <w:pStyle w:val="Title"/>
      </w:pPr>
      <w:r>
        <w:t>Corectitudini</w:t>
      </w:r>
    </w:p>
    <w:p w:rsidR="00C6554A" w:rsidRPr="00D5413C" w:rsidRDefault="009D6FAC" w:rsidP="00C6554A">
      <w:pPr>
        <w:pStyle w:val="Subtitle"/>
      </w:pPr>
      <w:r>
        <w:t>Laborator Greedy</w:t>
      </w:r>
    </w:p>
    <w:p w:rsidR="00C6554A" w:rsidRDefault="007F07FE" w:rsidP="00C6554A">
      <w:pPr>
        <w:pStyle w:val="ContactInfo"/>
      </w:pPr>
      <w:r>
        <w:t>Lupașcu Marian</w:t>
      </w:r>
      <w:r w:rsidR="00C6554A">
        <w:t xml:space="preserve"> </w:t>
      </w:r>
      <w:r w:rsidR="008901C2">
        <w:t xml:space="preserve">(235) </w:t>
      </w:r>
      <w:r w:rsidR="00C6554A">
        <w:t xml:space="preserve">| </w:t>
      </w:r>
      <w:r>
        <w:t>Tehnici Avansate de Programare</w:t>
      </w:r>
      <w:r w:rsidR="00C6554A">
        <w:t xml:space="preserve"> |</w:t>
      </w:r>
      <w:r w:rsidR="00C6554A" w:rsidRPr="00D5413C">
        <w:t xml:space="preserve"> </w:t>
      </w:r>
      <w:r w:rsidR="00D34691">
        <w:t>3 – nov</w:t>
      </w:r>
      <w:r>
        <w:t xml:space="preserve"> - 2017</w:t>
      </w:r>
      <w:r w:rsidR="00C6554A">
        <w:br w:type="page"/>
      </w:r>
    </w:p>
    <w:p w:rsidR="00C6554A" w:rsidRDefault="009D6FAC" w:rsidP="00C6554A">
      <w:pPr>
        <w:pStyle w:val="Heading1"/>
      </w:pPr>
      <w:r>
        <w:lastRenderedPageBreak/>
        <w:t>Problema 1</w:t>
      </w:r>
    </w:p>
    <w:p w:rsidR="009D6FAC" w:rsidRDefault="009D6FAC" w:rsidP="009D6FAC">
      <w:pPr>
        <w:pStyle w:val="Heading2"/>
      </w:pPr>
      <w:r>
        <w:t>Solutie</w:t>
      </w:r>
    </w:p>
    <w:p w:rsidR="009D6FAC" w:rsidRDefault="00E4449C" w:rsidP="003B407A">
      <w:pPr>
        <w:ind w:firstLine="720"/>
      </w:pPr>
      <w:r>
        <w:rPr>
          <w:b/>
          <w:bCs/>
          <w:sz w:val="23"/>
          <w:szCs w:val="23"/>
        </w:rPr>
        <w:t>Algoritm greedy</w:t>
      </w:r>
      <w:r>
        <w:rPr>
          <w:sz w:val="23"/>
          <w:szCs w:val="23"/>
        </w:rPr>
        <w:t>: Initial primul jucator calculeaza sumele de pe pozitii pare si cele de pe pozitii impare pentru a sti cu ce sa inceapa jocul cu inceputul vectorului sau cu capatul. In cazul in care, spre exemplu vede ca pe pozitii impare suma e mai mare, va alege primul element din vector, lasand loc celui de al-2 lea jucator pe pozitiile 2 si n (care e par), jucatorul 2 va alege unul din aceste pozitii iar jucatorul 1 va alege pozitia impara libera. Astfel la sfarsit jucatorul 1 va alege toate pozitiile impare, presupuse cu suma maxima, deci va gastiga in defavoarea jucatorului 2.</w:t>
      </w:r>
    </w:p>
    <w:p w:rsidR="009D6FAC" w:rsidRDefault="009D6FAC" w:rsidP="009D6FAC">
      <w:pPr>
        <w:pStyle w:val="Heading2"/>
      </w:pPr>
      <w:r>
        <w:t>Corectitudine</w:t>
      </w:r>
    </w:p>
    <w:p w:rsidR="003B407A" w:rsidRPr="003B407A" w:rsidRDefault="003B407A" w:rsidP="003B407A">
      <w:r>
        <w:tab/>
        <w:t>Presupun fara a restrange generalitatea ca suma de pe pozitii impare este mai mare ca suma de pe pozitiile pare din vectorul initial.</w:t>
      </w:r>
    </w:p>
    <w:p w:rsidR="009D6FAC" w:rsidRDefault="003B407A" w:rsidP="009D6FAC">
      <w:r>
        <w:tab/>
        <w:t>Voi demonstra prin inductie dupa pasul de mutare. Initial presupun ca algoritmul alege numai elemente de pe pozitii impare pana la pasul k &lt; n/2 si demonstrez ca la pasul k  + 1 se va alege tot un element de pe pozitie impara.</w:t>
      </w:r>
    </w:p>
    <w:p w:rsidR="003B407A" w:rsidRDefault="003B407A" w:rsidP="009D6FAC">
      <w:r>
        <w:rPr>
          <w:lang w:eastAsia="ro-RO"/>
        </w:rPr>
        <mc:AlternateContent>
          <mc:Choice Requires="wpc">
            <w:drawing>
              <wp:inline distT="0" distB="0" distL="0" distR="0">
                <wp:extent cx="5953125" cy="1322849"/>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Rectangle 37"/>
                        <wps:cNvSpPr/>
                        <wps:spPr>
                          <a:xfrm>
                            <a:off x="323848" y="379874"/>
                            <a:ext cx="390525" cy="4000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732449" y="379874"/>
                            <a:ext cx="390525" cy="40005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142024" y="379874"/>
                            <a:ext cx="390525" cy="4000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1550964" y="379874"/>
                            <a:ext cx="390525" cy="40005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51649" y="379874"/>
                            <a:ext cx="3905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360589" y="379874"/>
                            <a:ext cx="3905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770164" y="379874"/>
                            <a:ext cx="3905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179104" y="379874"/>
                            <a:ext cx="3905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3942374" y="379874"/>
                            <a:ext cx="3905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351314" y="379874"/>
                            <a:ext cx="39052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760889" y="379874"/>
                            <a:ext cx="390525" cy="40005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5169829" y="379874"/>
                            <a:ext cx="390525" cy="4000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3589949" y="465599"/>
                            <a:ext cx="352425" cy="552450"/>
                          </a:xfrm>
                          <a:prstGeom prst="rect">
                            <a:avLst/>
                          </a:prstGeom>
                          <a:noFill/>
                          <a:ln w="6350">
                            <a:noFill/>
                          </a:ln>
                        </wps:spPr>
                        <wps:txbx>
                          <w:txbxContent>
                            <w:p w:rsidR="003B407A" w:rsidRDefault="003B407A">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38"/>
                        <wps:cNvSpPr txBox="1"/>
                        <wps:spPr>
                          <a:xfrm>
                            <a:off x="1656374" y="770399"/>
                            <a:ext cx="352425" cy="552450"/>
                          </a:xfrm>
                          <a:prstGeom prst="rect">
                            <a:avLst/>
                          </a:prstGeom>
                          <a:noFill/>
                          <a:ln w="6350">
                            <a:noFill/>
                          </a:ln>
                        </wps:spPr>
                        <wps:txbx>
                          <w:txbxContent>
                            <w:p w:rsidR="003B407A" w:rsidRDefault="003B407A" w:rsidP="003B407A">
                              <w:pPr>
                                <w:pStyle w:val="NormalWeb"/>
                                <w:spacing w:before="120" w:beforeAutospacing="0" w:after="200" w:afterAutospacing="0" w:line="264" w:lineRule="auto"/>
                              </w:pPr>
                              <w:r>
                                <w:rPr>
                                  <w:rFonts w:ascii="Constantia" w:eastAsia="Constantia" w:hAnsi="Constantia"/>
                                  <w:color w:val="595959"/>
                                  <w:sz w:val="22"/>
                                  <w:szCs w:val="22"/>
                                </w:rPr>
                                <w:t>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38"/>
                        <wps:cNvSpPr txBox="1"/>
                        <wps:spPr>
                          <a:xfrm>
                            <a:off x="0" y="379874"/>
                            <a:ext cx="381000" cy="496275"/>
                          </a:xfrm>
                          <a:prstGeom prst="rect">
                            <a:avLst/>
                          </a:prstGeom>
                          <a:noFill/>
                          <a:ln w="6350">
                            <a:noFill/>
                          </a:ln>
                        </wps:spPr>
                        <wps:txbx>
                          <w:txbxContent>
                            <w:p w:rsidR="003B407A" w:rsidRDefault="003B407A" w:rsidP="003B407A">
                              <w:pPr>
                                <w:pStyle w:val="NormalWeb"/>
                                <w:spacing w:before="120" w:beforeAutospacing="0" w:after="200" w:afterAutospacing="0" w:line="264" w:lineRule="auto"/>
                              </w:pPr>
                              <w:r>
                                <w:rPr>
                                  <w:rFonts w:ascii="Constantia" w:eastAsia="Constantia" w:hAnsi="Constantia"/>
                                  <w:color w:val="595959"/>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38"/>
                        <wps:cNvSpPr txBox="1"/>
                        <wps:spPr>
                          <a:xfrm>
                            <a:off x="5572125" y="380214"/>
                            <a:ext cx="381000" cy="495935"/>
                          </a:xfrm>
                          <a:prstGeom prst="rect">
                            <a:avLst/>
                          </a:prstGeom>
                          <a:noFill/>
                          <a:ln w="6350">
                            <a:noFill/>
                          </a:ln>
                        </wps:spPr>
                        <wps:txb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38"/>
                        <wps:cNvSpPr txBox="1"/>
                        <wps:spPr>
                          <a:xfrm>
                            <a:off x="818175" y="35999"/>
                            <a:ext cx="352425" cy="552450"/>
                          </a:xfrm>
                          <a:prstGeom prst="rect">
                            <a:avLst/>
                          </a:prstGeom>
                          <a:noFill/>
                          <a:ln w="6350">
                            <a:noFill/>
                          </a:ln>
                        </wps:spPr>
                        <wps:txb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38"/>
                        <wps:cNvSpPr txBox="1"/>
                        <wps:spPr>
                          <a:xfrm>
                            <a:off x="1627799" y="46499"/>
                            <a:ext cx="352425" cy="552450"/>
                          </a:xfrm>
                          <a:prstGeom prst="rect">
                            <a:avLst/>
                          </a:prstGeom>
                          <a:noFill/>
                          <a:ln w="6350">
                            <a:noFill/>
                          </a:ln>
                        </wps:spPr>
                        <wps:txb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38"/>
                        <wps:cNvSpPr txBox="1"/>
                        <wps:spPr>
                          <a:xfrm>
                            <a:off x="4817404" y="64574"/>
                            <a:ext cx="352425" cy="552450"/>
                          </a:xfrm>
                          <a:prstGeom prst="rect">
                            <a:avLst/>
                          </a:prstGeom>
                          <a:noFill/>
                          <a:ln w="6350">
                            <a:noFill/>
                          </a:ln>
                        </wps:spPr>
                        <wps:txb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38"/>
                        <wps:cNvSpPr txBox="1"/>
                        <wps:spPr>
                          <a:xfrm>
                            <a:off x="399075" y="46499"/>
                            <a:ext cx="352425" cy="552450"/>
                          </a:xfrm>
                          <a:prstGeom prst="rect">
                            <a:avLst/>
                          </a:prstGeom>
                          <a:noFill/>
                          <a:ln w="6350">
                            <a:noFill/>
                          </a:ln>
                        </wps:spPr>
                        <wps:txb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Text Box 38"/>
                        <wps:cNvSpPr txBox="1"/>
                        <wps:spPr>
                          <a:xfrm>
                            <a:off x="1198539" y="35999"/>
                            <a:ext cx="352425" cy="552450"/>
                          </a:xfrm>
                          <a:prstGeom prst="rect">
                            <a:avLst/>
                          </a:prstGeom>
                          <a:noFill/>
                          <a:ln w="6350">
                            <a:noFill/>
                          </a:ln>
                        </wps:spPr>
                        <wps:txb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38"/>
                        <wps:cNvSpPr txBox="1"/>
                        <wps:spPr>
                          <a:xfrm>
                            <a:off x="5247300" y="46499"/>
                            <a:ext cx="352425" cy="552450"/>
                          </a:xfrm>
                          <a:prstGeom prst="rect">
                            <a:avLst/>
                          </a:prstGeom>
                          <a:noFill/>
                          <a:ln w="6350">
                            <a:noFill/>
                          </a:ln>
                        </wps:spPr>
                        <wps:txb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4" o:spid="_x0000_s1026" editas="canvas" style="width:468.75pt;height:104.15pt;mso-position-horizontal-relative:char;mso-position-vertical-relative:line" coordsize="59531,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13227;visibility:visible;mso-wrap-style:square">
                  <v:fill o:detectmouseclick="t"/>
                  <v:path o:connecttype="none"/>
                </v:shape>
                <v:rect id="Rectangle 37" o:spid="_x0000_s1028" style="position:absolute;left:3238;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" fillcolor="#bdf6ff [660]" strokecolor="#004f5b [1604]" strokeweight="2pt"/>
                <v:rect id="Rectangle 39" o:spid="_x0000_s1029" style="position:absolute;left:7324;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" fillcolor="#004f5b [1604]" strokecolor="#004f5b [1604]" strokeweight="2pt"/>
                <v:rect id="Rectangle 40" o:spid="_x0000_s1030" style="position:absolute;left:11420;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" fillcolor="#bdf6ff [660]" strokecolor="#004f5b [1604]" strokeweight="2pt"/>
                <v:rect id="Rectangle 41" o:spid="_x0000_s1031" style="position:absolute;left:15509;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" fillcolor="#004f5b [1604]" strokecolor="#004f5b [1604]" strokeweight="2pt"/>
                <v:rect id="Rectangle 42" o:spid="_x0000_s1032" style="position:absolute;left:19516;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" fillcolor="#00a0b8 [3204]" strokecolor="#004f5b [1604]" strokeweight="2pt"/>
                <v:rect id="Rectangle 43" o:spid="_x0000_s1033" style="position:absolute;left:23605;top:3798;width:390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" fillcolor="#00a0b8 [3204]" strokecolor="#004f5b [1604]" strokeweight="2pt"/>
                <v:rect id="Rectangle 44" o:spid="_x0000_s1034" style="position:absolute;left:27701;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" fillcolor="#00a0b8 [3204]" strokecolor="#004f5b [1604]" strokeweight="2pt"/>
                <v:rect id="Rectangle 45" o:spid="_x0000_s1035" style="position:absolute;left:31791;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" fillcolor="#00a0b8 [3204]" strokecolor="#004f5b [1604]" strokeweight="2pt"/>
                <v:rect id="Rectangle 46" o:spid="_x0000_s1036" style="position:absolute;left:39423;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" fillcolor="#00a0b8 [3204]" strokecolor="#004f5b [1604]" strokeweight="2pt"/>
                <v:rect id="Rectangle 47" o:spid="_x0000_s1037" style="position:absolute;left:43513;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" fillcolor="#00a0b8 [3204]" strokecolor="#004f5b [1604]" strokeweight="2pt"/>
                <v:rect id="Rectangle 48" o:spid="_x0000_s1038" style="position:absolute;left:47608;top:3798;width:3906;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" fillcolor="#004f5b [1604]" strokecolor="#004f5b [1604]" strokeweight="2pt"/>
                <v:rect id="Rectangle 49" o:spid="_x0000_s1039" style="position:absolute;left:51698;top:3798;width:3905;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" fillcolor="#bdf6ff [660]" strokecolor="#004f5b [1604]" strokeweight="2pt"/>
                <v:shapetype id="_x0000_t202" coordsize="21600,21600" o:spt="202" path="m,l,21600r21600,l21600,xe">
                  <v:stroke joinstyle="miter"/>
                  <v:path gradientshapeok="t" o:connecttype="rect"/>
                </v:shapetype>
                <v:shape id="Text Box 38" o:spid="_x0000_s1040" type="#_x0000_t202" style="position:absolute;left:35899;top:4655;width:3524;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3B407A" w:rsidRDefault="003B407A">
                        <w:r>
                          <w:t>...</w:t>
                        </w:r>
                      </w:p>
                    </w:txbxContent>
                  </v:textbox>
                </v:shape>
                <v:shape id="Text Box 38" o:spid="_x0000_s1041" type="#_x0000_t202" style="position:absolute;left:16563;top:7703;width:3524;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rsidR="003B407A" w:rsidRDefault="003B407A" w:rsidP="003B407A">
                        <w:pPr>
                          <w:pStyle w:val="NormalWeb"/>
                          <w:spacing w:before="120" w:beforeAutospacing="0" w:after="200" w:afterAutospacing="0" w:line="264" w:lineRule="auto"/>
                        </w:pPr>
                        <w:r>
                          <w:rPr>
                            <w:rFonts w:ascii="Constantia" w:eastAsia="Constantia" w:hAnsi="Constantia"/>
                            <w:color w:val="595959"/>
                            <w:sz w:val="22"/>
                            <w:szCs w:val="22"/>
                          </w:rPr>
                          <w:t>k</w:t>
                        </w:r>
                      </w:p>
                    </w:txbxContent>
                  </v:textbox>
                </v:shape>
                <v:shape id="Text Box 38" o:spid="_x0000_s1042" type="#_x0000_t202" style="position:absolute;top:3798;width:3810;height:4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rsidR="003B407A" w:rsidRDefault="003B407A" w:rsidP="003B407A">
                        <w:pPr>
                          <w:pStyle w:val="NormalWeb"/>
                          <w:spacing w:before="120" w:beforeAutospacing="0" w:after="200" w:afterAutospacing="0" w:line="264" w:lineRule="auto"/>
                        </w:pPr>
                        <w:r>
                          <w:rPr>
                            <w:rFonts w:ascii="Constantia" w:eastAsia="Constantia" w:hAnsi="Constantia"/>
                            <w:color w:val="595959"/>
                            <w:sz w:val="22"/>
                            <w:szCs w:val="22"/>
                          </w:rPr>
                          <w:t>...</w:t>
                        </w:r>
                      </w:p>
                    </w:txbxContent>
                  </v:textbox>
                </v:shape>
                <v:shape id="Text Box 38" o:spid="_x0000_s1043" type="#_x0000_t202" style="position:absolute;left:55721;top:3802;width:3810;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w:t>
                        </w:r>
                      </w:p>
                    </w:txbxContent>
                  </v:textbox>
                </v:shape>
                <v:shape id="Text Box 38" o:spid="_x0000_s1044" type="#_x0000_t202" style="position:absolute;left:8181;top:359;width:3525;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1</w:t>
                        </w:r>
                      </w:p>
                    </w:txbxContent>
                  </v:textbox>
                </v:shape>
                <v:shape id="Text Box 38" o:spid="_x0000_s1045" type="#_x0000_t202" style="position:absolute;left:16277;top:464;width:3525;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1</w:t>
                        </w:r>
                      </w:p>
                    </w:txbxContent>
                  </v:textbox>
                </v:shape>
                <v:shape id="Text Box 38" o:spid="_x0000_s1046" type="#_x0000_t202" style="position:absolute;left:48174;top:645;width:3524;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1</w:t>
                        </w:r>
                      </w:p>
                    </w:txbxContent>
                  </v:textbox>
                </v:shape>
                <v:shape id="Text Box 38" o:spid="_x0000_s1047" type="#_x0000_t202" style="position:absolute;left:3990;top:464;width:3525;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2</w:t>
                        </w:r>
                      </w:p>
                    </w:txbxContent>
                  </v:textbox>
                </v:shape>
                <v:shape id="Text Box 38" o:spid="_x0000_s1048" type="#_x0000_t202" style="position:absolute;left:11985;top:359;width:3524;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2</w:t>
                        </w:r>
                      </w:p>
                    </w:txbxContent>
                  </v:textbox>
                </v:shape>
                <v:shape id="Text Box 38" o:spid="_x0000_s1049" type="#_x0000_t202" style="position:absolute;left:52473;top:464;width:3524;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" filled="f" stroked="f" strokeweight=".5pt">
                  <v:textbox>
                    <w:txbxContent>
                      <w:p w:rsidR="000B7158" w:rsidRDefault="000B7158" w:rsidP="000B7158">
                        <w:pPr>
                          <w:pStyle w:val="NormalWeb"/>
                          <w:spacing w:before="120" w:beforeAutospacing="0" w:after="200" w:afterAutospacing="0" w:line="264" w:lineRule="auto"/>
                        </w:pPr>
                        <w:r>
                          <w:rPr>
                            <w:rFonts w:ascii="Constantia" w:eastAsia="Constantia" w:hAnsi="Constantia"/>
                            <w:color w:val="595959"/>
                            <w:sz w:val="22"/>
                            <w:szCs w:val="22"/>
                          </w:rPr>
                          <w:t>2</w:t>
                        </w:r>
                      </w:p>
                    </w:txbxContent>
                  </v:textbox>
                </v:shape>
                <w10:anchorlock/>
              </v:group>
            </w:pict>
          </mc:Fallback>
        </mc:AlternateContent>
      </w:r>
    </w:p>
    <w:p w:rsidR="003B407A" w:rsidRDefault="003B407A" w:rsidP="009D6FAC">
      <w:r>
        <w:tab/>
        <w:t xml:space="preserve">Cum </w:t>
      </w:r>
      <w:r w:rsidR="000B7158">
        <w:t xml:space="preserve">pana </w:t>
      </w:r>
      <w:r>
        <w:t>la pasul k</w:t>
      </w:r>
      <w:r w:rsidR="000B7158">
        <w:t>, adica la k-1</w:t>
      </w:r>
      <w:r>
        <w:t xml:space="preserve"> algoritmul a ales </w:t>
      </w:r>
      <w:r w:rsidR="000B7158">
        <w:t>numai elemente</w:t>
      </w:r>
      <w:r>
        <w:t xml:space="preserve"> de pe pozitie impara</w:t>
      </w:r>
      <w:r w:rsidR="000B7158">
        <w:t xml:space="preserve"> inseamna ca au fost alese 2k-2 elemente din vector, cu alegerea lui k avem 2k-1 elemente alese. Presupunem ca alegerea k este facuta in partea Stanga a vectorului atunci in partea stanga avem un numar impar de elemente deci in dreapta avem un numar par de elemente alese deci ultul element neales din partea dreapta se alfa pe pozitie para. In concluzie jucatorul doi este obligat sa aleaga un element de dupa elementul ales la pasul k, aflat pe pozitie para, sau ultimul element neales din partea dreapta care se alta pe pozitie para</w:t>
      </w:r>
      <w:r w:rsidR="00565C92" w:rsidRPr="00565C92">
        <w:t xml:space="preserve"> </w:t>
      </w:r>
      <w:r w:rsidR="00565C92">
        <w:t>Deci un element de pe pozitie para, urmand ca la pasul k+1 jucatorul 1 sa aleaga pozitia impara descoperita de alegerea jucatorului 2</w:t>
      </w:r>
      <w:r w:rsidR="000B7158">
        <w:t>. In mod analog tratam si cazul in care la pasul k se f</w:t>
      </w:r>
      <w:r w:rsidR="00565C92">
        <w:t>ace o alegere in partea dreapta.</w:t>
      </w:r>
    </w:p>
    <w:p w:rsidR="00565C92" w:rsidRPr="009D6FAC" w:rsidRDefault="00565C92" w:rsidP="009D6FAC">
      <w:r>
        <w:tab/>
        <w:t>Din PIM rezulta ca oricare ar fin k &lt;= n/2 jucatorul 1 va alege tot un element de pe pozitie impara, iar cum suma elementelor de pe pozitii impare era mai mare sau egala decat suma elementelor de pe pozitii pare, avem ca jucatorul 1 castiga in defavoarea jucatorului 2.</w:t>
      </w:r>
    </w:p>
    <w:p w:rsidR="009D6FAC" w:rsidRDefault="009D6FAC" w:rsidP="009D6FAC">
      <w:pPr>
        <w:pStyle w:val="Heading1"/>
      </w:pPr>
      <w:r>
        <w:lastRenderedPageBreak/>
        <w:t>Problema 2</w:t>
      </w:r>
    </w:p>
    <w:p w:rsidR="009D6FAC" w:rsidRDefault="009D6FAC" w:rsidP="009D6FAC">
      <w:pPr>
        <w:pStyle w:val="Heading2"/>
      </w:pPr>
      <w:r>
        <w:t>Solutie</w:t>
      </w:r>
    </w:p>
    <w:p w:rsidR="009D6FAC" w:rsidRDefault="00C56A39" w:rsidP="00C56A39">
      <w:pPr>
        <w:ind w:firstLine="720"/>
      </w:pPr>
      <w:r>
        <w:rPr>
          <w:b/>
          <w:bCs/>
          <w:sz w:val="23"/>
          <w:szCs w:val="23"/>
        </w:rPr>
        <w:t>Algoritm greedy</w:t>
      </w:r>
      <w:r>
        <w:rPr>
          <w:sz w:val="23"/>
          <w:szCs w:val="23"/>
        </w:rPr>
        <w:t xml:space="preserve">: </w:t>
      </w:r>
      <w:r w:rsidR="00D937F9">
        <w:rPr>
          <w:sz w:val="23"/>
          <w:szCs w:val="23"/>
        </w:rPr>
        <w:t xml:space="preserve">Printr-o parcurgerea DFS se introduc in lista finala de noduri toate frunzele apoi se marcheaza parintii acestor noduri pentru a nu mai fi selectate, lucru echivalent cu stergerea frunzelor si a tatilor acestora din arbore, rezultand un nou arbore pe care repetam procedeul prin recursivitatea data de DFS. </w:t>
      </w:r>
    </w:p>
    <w:p w:rsidR="009D6FAC" w:rsidRDefault="009D6FAC" w:rsidP="009D6FAC">
      <w:pPr>
        <w:pStyle w:val="Heading2"/>
      </w:pPr>
      <w:r>
        <w:t>Corectitudine</w:t>
      </w:r>
    </w:p>
    <w:p w:rsidR="009D6FAC" w:rsidRDefault="00C56A39" w:rsidP="009D6FAC">
      <w:r>
        <w:rPr>
          <w:lang w:eastAsia="ro-RO"/>
        </w:rPr>
        <mc:AlternateContent>
          <mc:Choice Requires="wpc">
            <w:drawing>
              <wp:inline distT="0" distB="0" distL="0" distR="0">
                <wp:extent cx="5883910" cy="3635375"/>
                <wp:effectExtent l="0" t="0" r="0" b="22225"/>
                <wp:docPr id="59" name="Canvas 5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3" name="Oval 63"/>
                        <wps:cNvSpPr/>
                        <wps:spPr>
                          <a:xfrm>
                            <a:off x="2295525" y="35999"/>
                            <a:ext cx="609600" cy="581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ext Box 192"/>
                        <wps:cNvSpPr txBox="1"/>
                        <wps:spPr>
                          <a:xfrm>
                            <a:off x="2486024" y="83624"/>
                            <a:ext cx="233045" cy="914400"/>
                          </a:xfrm>
                          <a:prstGeom prst="rect">
                            <a:avLst/>
                          </a:prstGeom>
                          <a:noFill/>
                          <a:ln w="6350">
                            <a:noFill/>
                          </a:ln>
                        </wps:spPr>
                        <wps:txbx>
                          <w:txbxContent>
                            <w:p w:rsidR="00C56A39" w:rsidRDefault="00C56A39">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6" name="Oval 66"/>
                        <wps:cNvSpPr/>
                        <wps:spPr>
                          <a:xfrm>
                            <a:off x="1056300" y="854174"/>
                            <a:ext cx="609600" cy="581025"/>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Text Box 192"/>
                        <wps:cNvSpPr txBox="1"/>
                        <wps:spPr>
                          <a:xfrm>
                            <a:off x="1246165" y="901799"/>
                            <a:ext cx="258445" cy="914400"/>
                          </a:xfrm>
                          <a:prstGeom prst="rect">
                            <a:avLst/>
                          </a:prstGeom>
                          <a:noFill/>
                          <a:ln w="6350">
                            <a:noFill/>
                          </a:ln>
                        </wps:spPr>
                        <wps:txb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Oval 68"/>
                        <wps:cNvSpPr/>
                        <wps:spPr>
                          <a:xfrm>
                            <a:off x="3666150" y="854174"/>
                            <a:ext cx="609600" cy="581025"/>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Text Box 192"/>
                        <wps:cNvSpPr txBox="1"/>
                        <wps:spPr>
                          <a:xfrm>
                            <a:off x="3856015" y="901799"/>
                            <a:ext cx="253365" cy="914400"/>
                          </a:xfrm>
                          <a:prstGeom prst="rect">
                            <a:avLst/>
                          </a:prstGeom>
                          <a:noFill/>
                          <a:ln w="6350">
                            <a:noFill/>
                          </a:ln>
                        </wps:spPr>
                        <wps:txb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0" name="Oval 70"/>
                        <wps:cNvSpPr/>
                        <wps:spPr>
                          <a:xfrm>
                            <a:off x="314324" y="1997174"/>
                            <a:ext cx="609600" cy="58102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Text Box 192"/>
                        <wps:cNvSpPr txBox="1"/>
                        <wps:spPr>
                          <a:xfrm>
                            <a:off x="504189" y="2044799"/>
                            <a:ext cx="263525" cy="914400"/>
                          </a:xfrm>
                          <a:prstGeom prst="rect">
                            <a:avLst/>
                          </a:prstGeom>
                          <a:noFill/>
                          <a:ln w="6350">
                            <a:noFill/>
                          </a:ln>
                        </wps:spPr>
                        <wps:txb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4</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Oval 72"/>
                        <wps:cNvSpPr/>
                        <wps:spPr>
                          <a:xfrm>
                            <a:off x="1619249" y="1930499"/>
                            <a:ext cx="609600" cy="581025"/>
                          </a:xfrm>
                          <a:prstGeom prst="ellipse">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Text Box 192"/>
                        <wps:cNvSpPr txBox="1"/>
                        <wps:spPr>
                          <a:xfrm>
                            <a:off x="1805305" y="2006699"/>
                            <a:ext cx="258445" cy="914400"/>
                          </a:xfrm>
                          <a:prstGeom prst="rect">
                            <a:avLst/>
                          </a:prstGeom>
                          <a:noFill/>
                          <a:ln w="6350">
                            <a:noFill/>
                          </a:ln>
                        </wps:spPr>
                        <wps:txb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5</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 name="Oval 74"/>
                        <wps:cNvSpPr/>
                        <wps:spPr>
                          <a:xfrm>
                            <a:off x="3104175" y="2016224"/>
                            <a:ext cx="609600" cy="5803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Text Box 192"/>
                        <wps:cNvSpPr txBox="1"/>
                        <wps:spPr>
                          <a:xfrm>
                            <a:off x="3294040" y="2063849"/>
                            <a:ext cx="265430" cy="913765"/>
                          </a:xfrm>
                          <a:prstGeom prst="rect">
                            <a:avLst/>
                          </a:prstGeom>
                          <a:noFill/>
                          <a:ln w="6350">
                            <a:noFill/>
                          </a:ln>
                        </wps:spPr>
                        <wps:txb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6</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Oval 76"/>
                        <wps:cNvSpPr/>
                        <wps:spPr>
                          <a:xfrm>
                            <a:off x="4409100" y="1949549"/>
                            <a:ext cx="609600" cy="580390"/>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192"/>
                        <wps:cNvSpPr txBox="1"/>
                        <wps:spPr>
                          <a:xfrm>
                            <a:off x="4618650" y="2025749"/>
                            <a:ext cx="258445" cy="913765"/>
                          </a:xfrm>
                          <a:prstGeom prst="rect">
                            <a:avLst/>
                          </a:prstGeom>
                          <a:noFill/>
                          <a:ln w="6350">
                            <a:noFill/>
                          </a:ln>
                        </wps:spPr>
                        <wps:txb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7</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Oval 78"/>
                        <wps:cNvSpPr/>
                        <wps:spPr>
                          <a:xfrm>
                            <a:off x="1628774" y="3056250"/>
                            <a:ext cx="609600" cy="579755"/>
                          </a:xfrm>
                          <a:prstGeom prst="ellipse">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Text Box 192"/>
                        <wps:cNvSpPr txBox="1"/>
                        <wps:spPr>
                          <a:xfrm>
                            <a:off x="1838324" y="3132259"/>
                            <a:ext cx="264795" cy="484505"/>
                          </a:xfrm>
                          <a:prstGeom prst="rect">
                            <a:avLst/>
                          </a:prstGeom>
                          <a:noFill/>
                          <a:ln w="6350">
                            <a:noFill/>
                          </a:ln>
                        </wps:spPr>
                        <wps:txb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8</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3" name="Straight Connector 193"/>
                        <wps:cNvCnPr>
                          <a:stCxn id="63" idx="3"/>
                          <a:endCxn id="66" idx="0"/>
                        </wps:cNvCnPr>
                        <wps:spPr>
                          <a:xfrm flipH="1">
                            <a:off x="1361100" y="531935"/>
                            <a:ext cx="1023699" cy="3222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4" name="Straight Connector 194"/>
                        <wps:cNvCnPr>
                          <a:stCxn id="63" idx="5"/>
                          <a:endCxn id="68" idx="0"/>
                        </wps:cNvCnPr>
                        <wps:spPr>
                          <a:xfrm>
                            <a:off x="2815851" y="531935"/>
                            <a:ext cx="1155099" cy="3222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5" name="Straight Connector 195"/>
                        <wps:cNvCnPr>
                          <a:stCxn id="66" idx="3"/>
                          <a:endCxn id="70" idx="0"/>
                        </wps:cNvCnPr>
                        <wps:spPr>
                          <a:xfrm flipH="1">
                            <a:off x="619124" y="1350110"/>
                            <a:ext cx="526450" cy="6470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a:stCxn id="66" idx="5"/>
                          <a:endCxn id="72" idx="0"/>
                        </wps:cNvCnPr>
                        <wps:spPr>
                          <a:xfrm>
                            <a:off x="1576626" y="1350110"/>
                            <a:ext cx="347423" cy="5803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Straight Connector 197"/>
                        <wps:cNvCnPr>
                          <a:stCxn id="78" idx="0"/>
                        </wps:cNvCnPr>
                        <wps:spPr>
                          <a:xfrm flipH="1" flipV="1">
                            <a:off x="1905000" y="2540439"/>
                            <a:ext cx="28574" cy="5158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Straight Connector 198"/>
                        <wps:cNvCnPr>
                          <a:stCxn id="74" idx="0"/>
                          <a:endCxn id="69" idx="1"/>
                        </wps:cNvCnPr>
                        <wps:spPr>
                          <a:xfrm flipV="1">
                            <a:off x="3408975" y="1358999"/>
                            <a:ext cx="447040" cy="657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Straight Connector 199"/>
                        <wps:cNvCnPr>
                          <a:stCxn id="68" idx="5"/>
                          <a:endCxn id="76" idx="0"/>
                        </wps:cNvCnPr>
                        <wps:spPr>
                          <a:xfrm>
                            <a:off x="4186476" y="1350110"/>
                            <a:ext cx="527424" cy="59943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5-Point Star 202"/>
                        <wps:cNvSpPr/>
                        <wps:spPr>
                          <a:xfrm>
                            <a:off x="847124" y="695325"/>
                            <a:ext cx="295275" cy="247264"/>
                          </a:xfrm>
                          <a:prstGeom prst="star5">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5-Point Star 92"/>
                        <wps:cNvSpPr/>
                        <wps:spPr>
                          <a:xfrm>
                            <a:off x="1361100" y="1865925"/>
                            <a:ext cx="295275" cy="247015"/>
                          </a:xfrm>
                          <a:prstGeom prst="star5">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5-Point Star 94"/>
                        <wps:cNvSpPr/>
                        <wps:spPr>
                          <a:xfrm>
                            <a:off x="4247175" y="875325"/>
                            <a:ext cx="295275" cy="247015"/>
                          </a:xfrm>
                          <a:prstGeom prst="star5">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c 203"/>
                        <wps:cNvSpPr/>
                        <wps:spPr>
                          <a:xfrm>
                            <a:off x="2267579" y="83596"/>
                            <a:ext cx="3218821" cy="3551779"/>
                          </a:xfrm>
                          <a:prstGeom prst="arc">
                            <a:avLst>
                              <a:gd name="adj1" fmla="val 17558934"/>
                              <a:gd name="adj2" fmla="val 472872"/>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192"/>
                        <wps:cNvSpPr txBox="1"/>
                        <wps:spPr>
                          <a:xfrm>
                            <a:off x="5018405" y="83596"/>
                            <a:ext cx="865505" cy="913130"/>
                          </a:xfrm>
                          <a:prstGeom prst="rect">
                            <a:avLst/>
                          </a:prstGeom>
                          <a:noFill/>
                          <a:ln w="6350">
                            <a:noFill/>
                          </a:ln>
                        </wps:spPr>
                        <wps:txbx>
                          <w:txbxContent>
                            <w:p w:rsidR="007B3D20" w:rsidRDefault="007B3D20" w:rsidP="007B3D20">
                              <w:pPr>
                                <w:pStyle w:val="NormalWeb"/>
                                <w:spacing w:before="120" w:beforeAutospacing="0" w:after="200" w:afterAutospacing="0" w:line="264" w:lineRule="auto"/>
                                <w:rPr>
                                  <w:rFonts w:ascii="Constantia" w:eastAsia="Constantia" w:hAnsi="Constantia"/>
                                  <w:color w:val="595959"/>
                                  <w:sz w:val="22"/>
                                  <w:szCs w:val="22"/>
                                </w:rPr>
                              </w:pPr>
                              <w:r>
                                <w:rPr>
                                  <w:rFonts w:ascii="Constantia" w:eastAsia="Constantia" w:hAnsi="Constantia"/>
                                  <w:color w:val="595959"/>
                                  <w:sz w:val="22"/>
                                  <w:szCs w:val="22"/>
                                </w:rPr>
                                <w:t>DFS</w:t>
                              </w:r>
                            </w:p>
                            <w:p w:rsidR="007B3D20" w:rsidRDefault="007B3D20" w:rsidP="007B3D20">
                              <w:pPr>
                                <w:pStyle w:val="NormalWeb"/>
                                <w:spacing w:before="120" w:beforeAutospacing="0" w:after="200" w:afterAutospacing="0" w:line="264" w:lineRule="auto"/>
                              </w:pPr>
                              <w:r>
                                <w:rPr>
                                  <w:rFonts w:ascii="Constantia" w:eastAsia="Constantia" w:hAnsi="Constantia"/>
                                  <w:color w:val="595959"/>
                                  <w:sz w:val="22"/>
                                  <w:szCs w:val="22"/>
                                </w:rPr>
                                <w:t>La revenire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9" o:spid="_x0000_s1050" editas="canvas" style="width:463.3pt;height:286.25pt;mso-position-horizontal-relative:char;mso-position-vertical-relative:line" coordsize="58839,36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">
                <v:shape id="_x0000_s1051" type="#_x0000_t75" style="position:absolute;width:58839;height:36353;visibility:visible;mso-wrap-style:square">
                  <v:fill o:detectmouseclick="t"/>
                  <v:path o:connecttype="none"/>
                </v:shape>
                <v:oval id="Oval 63" o:spid="_x0000_s1052" style="position:absolute;left:22955;top:359;width:6096;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00dxgAAANsAAAAPAAAAZHJzL2Rvd25yZXYueG1sRI9Pa8JA&#10;FMTvQr/D8gpeRDe1EE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GkNNHcYAAADbAAAA&#10;DwAAAAAAAAAAAAAAAAAHAgAAZHJzL2Rvd25yZXYueG1sUEsFBgAAAAADAAMAtwAAAPoCAAAAAA==&#10;" fillcolor="#00a0b8 [3204]" strokecolor="#004f5b [1604]" strokeweight="2pt"/>
                <v:shape id="Text Box 192" o:spid="_x0000_s1053" type="#_x0000_t202" style="position:absolute;left:24860;top:836;width:2330;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" filled="f" stroked="f" strokeweight=".5pt">
                  <v:textbox>
                    <w:txbxContent>
                      <w:p w:rsidR="00C56A39" w:rsidRDefault="00C56A39">
                        <w:r>
                          <w:t>1</w:t>
                        </w:r>
                      </w:p>
                    </w:txbxContent>
                  </v:textbox>
                </v:shape>
                <v:oval id="Oval 66" o:spid="_x0000_s1054" style="position:absolute;left:10563;top:8541;width:6096;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" fillcolor="#004f5b [1604]" strokecolor="#004f5b [1604]" strokeweight="2pt"/>
                <v:shape id="Text Box 192" o:spid="_x0000_s1055" type="#_x0000_t202" style="position:absolute;left:12461;top:9017;width:258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2</w:t>
                        </w:r>
                      </w:p>
                    </w:txbxContent>
                  </v:textbox>
                </v:shape>
                <v:oval id="Oval 68" o:spid="_x0000_s1056" style="position:absolute;left:36661;top:8541;width:6096;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" fillcolor="#004f5b [1604]" strokecolor="#004f5b [1604]" strokeweight="2pt"/>
                <v:shape id="Text Box 192" o:spid="_x0000_s1057" type="#_x0000_t202" style="position:absolute;left:38560;top:9017;width:2533;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3</w:t>
                        </w:r>
                      </w:p>
                    </w:txbxContent>
                  </v:textbox>
                </v:shape>
                <v:oval id="Oval 70" o:spid="_x0000_s1058" style="position:absolute;left:3143;top:19971;width:6096;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" fillcolor="#bdf6ff [660]" strokecolor="#004f5b [1604]" strokeweight="2pt"/>
                <v:shape id="Text Box 192" o:spid="_x0000_s1059" type="#_x0000_t202" style="position:absolute;left:5041;top:20447;width:2636;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" filled="f" stroked="f" strokeweight=".5pt">
                  <v:textbo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4</w:t>
                        </w:r>
                      </w:p>
                    </w:txbxContent>
                  </v:textbox>
                </v:shape>
                <v:oval id="Oval 72" o:spid="_x0000_s1060" style="position:absolute;left:16192;top:19304;width:6096;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" fillcolor="#004f5b [1604]" strokecolor="#004f5b [1604]" strokeweight="2pt"/>
                <v:shape id="Text Box 192" o:spid="_x0000_s1061" type="#_x0000_t202" style="position:absolute;left:18053;top:20066;width:2584;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5vkxQAAANsAAAAPAAAAZHJzL2Rvd25yZXYueG1sRI9BawIx&#10;FITvBf9DeIVeRLNWs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Bwi5vkxQAAANsAAAAP&#10;AAAAAAAAAAAAAAAAAAcCAABkcnMvZG93bnJldi54bWxQSwUGAAAAAAMAAwC3AAAA+QIAAAAA&#10;" filled="f" stroked="f" strokeweight=".5pt">
                  <v:textbo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5</w:t>
                        </w:r>
                      </w:p>
                    </w:txbxContent>
                  </v:textbox>
                </v:shape>
                <v:oval id="Oval 74" o:spid="_x0000_s1062" style="position:absolute;left:31041;top:20162;width:6096;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" fillcolor="#bdf6ff [660]" strokecolor="#004f5b [1604]" strokeweight="2pt"/>
                <v:shape id="Text Box 192" o:spid="_x0000_s1063" type="#_x0000_t202" style="position:absolute;left:32940;top:20638;width:2654;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6</w:t>
                        </w:r>
                      </w:p>
                    </w:txbxContent>
                  </v:textbox>
                </v:shape>
                <v:oval id="Oval 76" o:spid="_x0000_s1064" style="position:absolute;left:44091;top:19495;width:6096;height:5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" fillcolor="#bdf6ff [660]" strokecolor="#004f5b [1604]" strokeweight="2pt"/>
                <v:shape id="Text Box 192" o:spid="_x0000_s1065" type="#_x0000_t202" style="position:absolute;left:46186;top:20257;width:2584;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" filled="f" stroked="f" strokeweight=".5pt">
                  <v:textbo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7</w:t>
                        </w:r>
                      </w:p>
                    </w:txbxContent>
                  </v:textbox>
                </v:shape>
                <v:oval id="Oval 78" o:spid="_x0000_s1066" style="position:absolute;left:16287;top:30562;width:6096;height:5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" fillcolor="#bdf6ff [660]" strokecolor="#004f5b [1604]" strokeweight="2pt"/>
                <v:shape id="Text Box 192" o:spid="_x0000_s1067" type="#_x0000_t202" style="position:absolute;left:18383;top:31322;width:2648;height:4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" filled="f" stroked="f" strokeweight=".5pt">
                  <v:textbox>
                    <w:txbxContent>
                      <w:p w:rsidR="00C56A39" w:rsidRDefault="00C56A39" w:rsidP="00C56A39">
                        <w:pPr>
                          <w:pStyle w:val="NormalWeb"/>
                          <w:spacing w:before="120" w:beforeAutospacing="0" w:after="200" w:afterAutospacing="0" w:line="264" w:lineRule="auto"/>
                        </w:pPr>
                        <w:r>
                          <w:rPr>
                            <w:rFonts w:ascii="Constantia" w:eastAsia="Constantia" w:hAnsi="Constantia"/>
                            <w:color w:val="595959"/>
                            <w:sz w:val="22"/>
                            <w:szCs w:val="22"/>
                          </w:rPr>
                          <w:t>8</w:t>
                        </w:r>
                      </w:p>
                    </w:txbxContent>
                  </v:textbox>
                </v:shape>
                <v:line id="Straight Connector 193" o:spid="_x0000_s1068" style="position:absolute;flip:x;visibility:visible;mso-wrap-style:square" from="13611,5319" to="23847,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" strokecolor="#0097ae [3044]"/>
                <v:line id="Straight Connector 194" o:spid="_x0000_s1069" style="position:absolute;visibility:visible;mso-wrap-style:square" from="28158,5319" to="39709,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" strokecolor="#0097ae [3044]"/>
                <v:line id="Straight Connector 195" o:spid="_x0000_s1070" style="position:absolute;flip:x;visibility:visible;mso-wrap-style:square" from="6191,13501" to="11455,1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" strokecolor="#0097ae [3044]"/>
                <v:line id="Straight Connector 196" o:spid="_x0000_s1071" style="position:absolute;visibility:visible;mso-wrap-style:square" from="15766,13501" to="19240,19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" strokecolor="#0097ae [3044]"/>
                <v:line id="Straight Connector 197" o:spid="_x0000_s1072" style="position:absolute;flip:x y;visibility:visible;mso-wrap-style:square" from="19050,25404" to="19335,30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" strokecolor="#0097ae [3044]"/>
                <v:line id="Straight Connector 198" o:spid="_x0000_s1073" style="position:absolute;flip:y;visibility:visible;mso-wrap-style:square" from="34089,13589" to="38560,20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" strokecolor="#0097ae [3044]"/>
                <v:line id="Straight Connector 199" o:spid="_x0000_s1074" style="position:absolute;visibility:visible;mso-wrap-style:square" from="41864,13501" to="47139,19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" strokecolor="#0097ae [3044]"/>
                <v:shape id="5-Point Star 202" o:spid="_x0000_s1075" style="position:absolute;left:8471;top:6953;width:2952;height:2472;visibility:visible;mso-wrap-style:square;v-text-anchor:middle" coordsize="295275,24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" path="m,94446r112786,1l147638,r34851,94447l295275,94446r-91246,58371l238882,247263,147638,188892,56393,247263,91246,152817,,94446xe" fillcolor="yellow" strokecolor="yellow" strokeweight="2pt">
                  <v:path arrowok="t" o:connecttype="custom" o:connectlocs="0,94446;112786,94447;147638,0;182489,94447;295275,94446;204029,152817;238882,247263;147638,188892;56393,247263;91246,152817;0,94446" o:connectangles="0,0,0,0,0,0,0,0,0,0,0"/>
                </v:shape>
                <v:shape id="5-Point Star 92" o:spid="_x0000_s1076" style="position:absolute;left:13611;top:18659;width:2952;height:2470;visibility:visible;mso-wrap-style:square;v-text-anchor:middle" coordsize="29527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" path="m,94351r112786,1l147638,r34851,94352l295275,94351r-91246,58312l238882,247014,147638,188701,56393,247014,91246,152663,,94351xe" fillcolor="yellow" strokecolor="yellow" strokeweight="2pt">
                  <v:path arrowok="t" o:connecttype="custom" o:connectlocs="0,94351;112786,94352;147638,0;182489,94352;295275,94351;204029,152663;238882,247014;147638,188701;56393,247014;91246,152663;0,94351" o:connectangles="0,0,0,0,0,0,0,0,0,0,0"/>
                </v:shape>
                <v:shape id="5-Point Star 94" o:spid="_x0000_s1077" style="position:absolute;left:42471;top:8753;width:2953;height:2470;visibility:visible;mso-wrap-style:square;v-text-anchor:middle" coordsize="295275,247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" path="m,94351r112786,1l147638,r34851,94352l295275,94351r-91246,58312l238882,247014,147638,188701,56393,247014,91246,152663,,94351xe" fillcolor="yellow" strokecolor="yellow" strokeweight="2pt">
                  <v:path arrowok="t" o:connecttype="custom" o:connectlocs="0,94351;112786,94352;147638,0;182489,94352;295275,94351;204029,152663;238882,247014;147638,188701;56393,247014;91246,152663;0,94351" o:connectangles="0,0,0,0,0,0,0,0,0,0,0"/>
                </v:shape>
                <v:shape id="Arc 203" o:spid="_x0000_s1078" style="position:absolute;left:22675;top:835;width:32189;height:35518;visibility:visible;mso-wrap-style:square;v-text-anchor:middle" coordsize="3218821,355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" path="m2282503,162770nsc2919863,486581,3293645,1228711,3206304,1996943l1609411,1775890,2282503,162770xem2282503,162770nfc2919863,486581,3293645,1228711,3206304,1996943e" filled="f" strokecolor="#0097ae [3044]">
                  <v:stroke startarrow="open"/>
                  <v:path arrowok="t" o:connecttype="custom" o:connectlocs="2282503,162770;3206304,1996943" o:connectangles="0,0"/>
                </v:shape>
                <v:shape id="Text Box 192" o:spid="_x0000_s1079" type="#_x0000_t202" style="position:absolute;left:50184;top:835;width:8655;height:9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" filled="f" stroked="f" strokeweight=".5pt">
                  <v:textbox>
                    <w:txbxContent>
                      <w:p w:rsidR="007B3D20" w:rsidRDefault="007B3D20" w:rsidP="007B3D20">
                        <w:pPr>
                          <w:pStyle w:val="NormalWeb"/>
                          <w:spacing w:before="120" w:beforeAutospacing="0" w:after="200" w:afterAutospacing="0" w:line="264" w:lineRule="auto"/>
                          <w:rPr>
                            <w:rFonts w:ascii="Constantia" w:eastAsia="Constantia" w:hAnsi="Constantia"/>
                            <w:color w:val="595959"/>
                            <w:sz w:val="22"/>
                            <w:szCs w:val="22"/>
                          </w:rPr>
                        </w:pPr>
                        <w:r>
                          <w:rPr>
                            <w:rFonts w:ascii="Constantia" w:eastAsia="Constantia" w:hAnsi="Constantia"/>
                            <w:color w:val="595959"/>
                            <w:sz w:val="22"/>
                            <w:szCs w:val="22"/>
                          </w:rPr>
                          <w:t>DFS</w:t>
                        </w:r>
                      </w:p>
                      <w:p w:rsidR="007B3D20" w:rsidRDefault="007B3D20" w:rsidP="007B3D20">
                        <w:pPr>
                          <w:pStyle w:val="NormalWeb"/>
                          <w:spacing w:before="120" w:beforeAutospacing="0" w:after="200" w:afterAutospacing="0" w:line="264" w:lineRule="auto"/>
                        </w:pPr>
                        <w:r>
                          <w:rPr>
                            <w:rFonts w:ascii="Constantia" w:eastAsia="Constantia" w:hAnsi="Constantia"/>
                            <w:color w:val="595959"/>
                            <w:sz w:val="22"/>
                            <w:szCs w:val="22"/>
                          </w:rPr>
                          <w:t>La revenire</w:t>
                        </w:r>
                      </w:p>
                    </w:txbxContent>
                  </v:textbox>
                </v:shape>
                <w10:anchorlock/>
              </v:group>
            </w:pict>
          </mc:Fallback>
        </mc:AlternateContent>
      </w:r>
    </w:p>
    <w:p w:rsidR="00C56A39" w:rsidRDefault="00C56A39" w:rsidP="009D6FAC">
      <w:r>
        <w:tab/>
      </w:r>
      <w:r w:rsidR="00D937F9">
        <w:t>Demonstrez ca ori ce frunza trebuie sa faca parte din lista finala pe care algoritmul trebuie sa o returneze, notata cu F.</w:t>
      </w:r>
    </w:p>
    <w:p w:rsidR="00D937F9" w:rsidRPr="00D937F9" w:rsidRDefault="00D937F9" w:rsidP="009D6FAC">
      <w:pPr>
        <w:rPr>
          <w:rFonts w:ascii="Cambria Math" w:hAnsi="Cambria Math"/>
        </w:rPr>
      </w:pPr>
      <w:r>
        <w:tab/>
        <w:t xml:space="preserve">Fie f o frunza din Arb(arborele initial), Daca f </w:t>
      </w:r>
      <w:r>
        <w:rPr>
          <w:rFonts w:ascii="Cambria Math" w:hAnsi="Cambria Math"/>
        </w:rPr>
        <w:t>⋲ F suntem in regula daca f nu apartine lui F atunci consideram singura si unica muchie (f,h), fiindca f este frunza. Daca h nu apartine lui F atunci F + {</w:t>
      </w:r>
      <w:r w:rsidR="00011151">
        <w:rPr>
          <w:rFonts w:ascii="Cambria Math" w:hAnsi="Cambria Math"/>
        </w:rPr>
        <w:t xml:space="preserve">frunza </w:t>
      </w:r>
      <w:r>
        <w:rPr>
          <w:rFonts w:ascii="Cambria Math" w:hAnsi="Cambria Math"/>
        </w:rPr>
        <w:t>f} este o lista de iesire in regula. Daca h ⋲ F atunci consideram F = F – {</w:t>
      </w:r>
      <w:r w:rsidR="00011151">
        <w:rPr>
          <w:rFonts w:ascii="Cambria Math" w:hAnsi="Cambria Math"/>
        </w:rPr>
        <w:t xml:space="preserve">nodul </w:t>
      </w:r>
      <w:r>
        <w:rPr>
          <w:rFonts w:ascii="Cambria Math" w:hAnsi="Cambria Math"/>
        </w:rPr>
        <w:t>h}</w:t>
      </w:r>
      <w:r w:rsidR="00011151">
        <w:rPr>
          <w:rFonts w:ascii="Cambria Math" w:hAnsi="Cambria Math"/>
        </w:rPr>
        <w:t xml:space="preserve"> + {frunza f</w:t>
      </w:r>
      <w:r>
        <w:rPr>
          <w:rFonts w:ascii="Cambria Math" w:hAnsi="Cambria Math"/>
        </w:rPr>
        <w:t>} din nou o lista in regula cu acceiasi cardinalitate cu fostul F. Deci orice frunza trebuie inclusa in F. Facand aces lucru recursiv pentru noul arbore rezultat prin eliminarea frunzelor si s parintilor acestora obtinem F-ul final.</w:t>
      </w:r>
    </w:p>
    <w:p w:rsidR="009D6FAC" w:rsidRDefault="009D6FAC" w:rsidP="009D6FAC">
      <w:pPr>
        <w:pStyle w:val="Heading1"/>
      </w:pPr>
      <w:r>
        <w:lastRenderedPageBreak/>
        <w:t>Problema 3</w:t>
      </w:r>
    </w:p>
    <w:p w:rsidR="009D6FAC" w:rsidRDefault="009D6FAC" w:rsidP="009D6FAC">
      <w:pPr>
        <w:pStyle w:val="Heading2"/>
      </w:pPr>
      <w:r>
        <w:t>Solutie</w:t>
      </w:r>
    </w:p>
    <w:p w:rsidR="009D6FAC" w:rsidRDefault="009D6FAC" w:rsidP="003B407A">
      <w:pPr>
        <w:ind w:firstLine="720"/>
        <w:rPr>
          <w:sz w:val="23"/>
          <w:szCs w:val="23"/>
        </w:rPr>
      </w:pPr>
      <w:r>
        <w:rPr>
          <w:b/>
          <w:bCs/>
          <w:sz w:val="23"/>
          <w:szCs w:val="23"/>
        </w:rPr>
        <w:t>Algoritm greedy</w:t>
      </w:r>
      <w:r>
        <w:rPr>
          <w:sz w:val="23"/>
          <w:szCs w:val="23"/>
        </w:rPr>
        <w:t>: Se sortează intervalele crescător după extremitatea iniţială. Pentru fiecare interval I în această ordine execută: se adaugă I la o submulţime deja construită, dacă se poate (nu se intersectează cu niciun interval din ea), altfel se creează o nouă submulţime cu intervalul I.</w:t>
      </w:r>
    </w:p>
    <w:p w:rsidR="00BD3EAD" w:rsidRDefault="00BD3EAD" w:rsidP="00BD3EAD">
      <w:pPr>
        <w:pStyle w:val="Heading3"/>
      </w:pPr>
      <w:r>
        <w:t>Contraexemplu b). [10, 14], [12, 16], [17, 18], [14, 100]</w:t>
      </w:r>
    </w:p>
    <w:p w:rsidR="00BD3EAD" w:rsidRDefault="00BD3EAD" w:rsidP="00BD3EAD">
      <w:pPr>
        <w:pStyle w:val="Heading3"/>
      </w:pPr>
      <w:r>
        <w:t xml:space="preserve">Contraexemplu </w:t>
      </w:r>
      <w:r>
        <w:t>c</w:t>
      </w:r>
      <w:r>
        <w:t>).</w:t>
      </w:r>
      <w:r>
        <w:t xml:space="preserve"> </w:t>
      </w:r>
      <w:r w:rsidR="00161B1F">
        <w:t>???</w:t>
      </w:r>
      <w:bookmarkStart w:id="5" w:name="_GoBack"/>
      <w:bookmarkEnd w:id="5"/>
    </w:p>
    <w:p w:rsidR="00BD3EAD" w:rsidRDefault="00BD3EAD" w:rsidP="00BD3EAD">
      <w:pPr>
        <w:pStyle w:val="Heading3"/>
      </w:pPr>
      <w:r>
        <w:t xml:space="preserve">Contraexemplu </w:t>
      </w:r>
      <w:r>
        <w:t>d</w:t>
      </w:r>
      <w:r>
        <w:t>).</w:t>
      </w:r>
      <w:r>
        <w:t xml:space="preserve"> </w:t>
      </w:r>
      <w:r>
        <w:t>[10, 14], [12, 16], [17, 18], [14, 100]</w:t>
      </w:r>
    </w:p>
    <w:p w:rsidR="009D6FAC" w:rsidRDefault="009D6FAC" w:rsidP="009D6FAC">
      <w:pPr>
        <w:pStyle w:val="Heading2"/>
      </w:pPr>
      <w:r>
        <w:t>Corectitudine</w:t>
      </w:r>
      <w:r w:rsidR="00BD3EAD">
        <w:t xml:space="preserve"> pentru a).</w:t>
      </w:r>
    </w:p>
    <w:p w:rsidR="009D6FAC" w:rsidRDefault="009D6FAC" w:rsidP="003B407A">
      <w:pPr>
        <w:ind w:firstLine="720"/>
        <w:rPr>
          <w:sz w:val="23"/>
          <w:szCs w:val="23"/>
        </w:rPr>
      </w:pPr>
      <w:r>
        <w:rPr>
          <w:sz w:val="23"/>
          <w:szCs w:val="23"/>
        </w:rPr>
        <w:t xml:space="preserve">Fie S mulţimea de intervale dată. </w:t>
      </w:r>
    </w:p>
    <w:p w:rsidR="009D6FAC" w:rsidRPr="009D6FAC" w:rsidRDefault="009D6FAC" w:rsidP="003B407A">
      <w:pPr>
        <w:ind w:firstLine="720"/>
        <w:rPr>
          <w:sz w:val="23"/>
          <w:szCs w:val="23"/>
        </w:rPr>
      </w:pPr>
      <w:r>
        <w:rPr>
          <w:b/>
          <w:bCs/>
          <w:sz w:val="23"/>
          <w:szCs w:val="23"/>
        </w:rPr>
        <w:t xml:space="preserve">Definiţie: </w:t>
      </w:r>
      <w:r>
        <w:rPr>
          <w:sz w:val="23"/>
          <w:szCs w:val="23"/>
        </w:rPr>
        <w:t xml:space="preserve">Numim </w:t>
      </w:r>
      <w:r>
        <w:rPr>
          <w:i/>
          <w:iCs/>
          <w:sz w:val="23"/>
          <w:szCs w:val="23"/>
        </w:rPr>
        <w:t xml:space="preserve">adâncimea lui S </w:t>
      </w:r>
      <w:r>
        <w:rPr>
          <w:sz w:val="23"/>
          <w:szCs w:val="23"/>
        </w:rPr>
        <w:t xml:space="preserve">numărul maxim de intervale din </w:t>
      </w:r>
      <w:r>
        <w:rPr>
          <w:i/>
          <w:iCs/>
          <w:sz w:val="23"/>
          <w:szCs w:val="23"/>
        </w:rPr>
        <w:t xml:space="preserve">S </w:t>
      </w:r>
      <w:r>
        <w:rPr>
          <w:sz w:val="23"/>
          <w:szCs w:val="23"/>
        </w:rPr>
        <w:t>care se suprapun peste un acelaşi punct (care au toate un acelaşi punct)</w:t>
      </w:r>
    </w:p>
    <w:p w:rsidR="009D6FAC" w:rsidRDefault="009D6FAC" w:rsidP="009D6FAC">
      <w:pPr>
        <w:rPr>
          <w:b/>
          <w:sz w:val="23"/>
          <w:szCs w:val="23"/>
        </w:rPr>
      </w:pPr>
      <w:r w:rsidRPr="009D6FAC">
        <w:rPr>
          <w:b/>
          <w:sz w:val="23"/>
          <w:szCs w:val="23"/>
        </w:rPr>
        <w:t xml:space="preserve">Exemplu </w:t>
      </w:r>
    </w:p>
    <w:p w:rsidR="009D6FAC" w:rsidRDefault="009D6FAC" w:rsidP="009D6FAC">
      <w:pPr>
        <w:rPr>
          <w:b/>
          <w:sz w:val="23"/>
          <w:szCs w:val="23"/>
        </w:rPr>
      </w:pPr>
      <w:r>
        <w:rPr>
          <w:b/>
          <w:sz w:val="23"/>
          <w:szCs w:val="23"/>
          <w:lang w:eastAsia="ro-RO"/>
        </w:rPr>
        <mc:AlternateContent>
          <mc:Choice Requires="wpc">
            <w:drawing>
              <wp:inline distT="0" distB="0" distL="0" distR="0" wp14:anchorId="59197781" wp14:editId="410A75B1">
                <wp:extent cx="5486400" cy="146685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Straight Connector 21"/>
                        <wps:cNvCnPr/>
                        <wps:spPr>
                          <a:xfrm>
                            <a:off x="533400" y="200025"/>
                            <a:ext cx="1362075"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2199300" y="200025"/>
                            <a:ext cx="1362075"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4123350" y="189525"/>
                            <a:ext cx="56295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827700" y="618150"/>
                            <a:ext cx="94395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1895475" y="618150"/>
                            <a:ext cx="94361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6" name="Straight Connector 26"/>
                        <wps:cNvCnPr/>
                        <wps:spPr>
                          <a:xfrm>
                            <a:off x="3522005" y="618150"/>
                            <a:ext cx="56261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7" name="Straight Connector 27"/>
                        <wps:cNvCnPr/>
                        <wps:spPr>
                          <a:xfrm>
                            <a:off x="1187110" y="997880"/>
                            <a:ext cx="56261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8" name="Straight Connector 28"/>
                        <wps:cNvCnPr/>
                        <wps:spPr>
                          <a:xfrm>
                            <a:off x="2485050" y="1008675"/>
                            <a:ext cx="1362075"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V="1">
                            <a:off x="1465875" y="1333500"/>
                            <a:ext cx="2191725"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a:off x="4036355" y="1333500"/>
                            <a:ext cx="56261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590675" y="9525"/>
                            <a:ext cx="28575" cy="14287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269F6FE" id="Canvas 32" o:spid="_x0000_s1026" editas="canvas" style="width:6in;height:115.5pt;mso-position-horizontal-relative:char;mso-position-vertical-relative:line" coordsize="54864,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">
                <v:shape id="_x0000_s1027" type="#_x0000_t75" style="position:absolute;width:54864;height:14668;visibility:visible;mso-wrap-style:square">
                  <v:fill o:detectmouseclick="t"/>
                  <v:path o:connecttype="none"/>
                </v:shape>
                <v:line id="Straight Connector 21" o:spid="_x0000_s1028" style="position:absolute;visibility:visible;mso-wrap-style:square" from="5334,2000" to="18954,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" strokecolor="#0097ae [3044]" strokeweight="2.25pt">
                  <v:stroke startarrow="diamond" endarrow="diamond"/>
                </v:line>
                <v:line id="Straight Connector 22" o:spid="_x0000_s1029" style="position:absolute;visibility:visible;mso-wrap-style:square" from="21993,2000" to="35613,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" strokecolor="#0097ae [3044]" strokeweight="2.25pt">
                  <v:stroke startarrow="diamond" endarrow="diamond"/>
                </v:line>
                <v:line id="Straight Connector 23" o:spid="_x0000_s1030" style="position:absolute;visibility:visible;mso-wrap-style:square" from="41233,1895" to="46863,1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" strokecolor="#0097ae [3044]" strokeweight="2.25pt">
                  <v:stroke startarrow="diamond" endarrow="diamond"/>
                </v:line>
                <v:line id="Straight Connector 24" o:spid="_x0000_s1031" style="position:absolute;visibility:visible;mso-wrap-style:square" from="8277,6181" to="17716,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" strokecolor="#0097ae [3044]" strokeweight="2.25pt">
                  <v:stroke startarrow="diamond" endarrow="diamond"/>
                </v:line>
                <v:line id="Straight Connector 25" o:spid="_x0000_s1032" style="position:absolute;visibility:visible;mso-wrap-style:square" from="18954,6181" to="28390,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" strokecolor="#0097ae [3044]" strokeweight="2.25pt">
                  <v:stroke startarrow="diamond" endarrow="diamond"/>
                </v:line>
                <v:line id="Straight Connector 26" o:spid="_x0000_s1033" style="position:absolute;visibility:visible;mso-wrap-style:square" from="35220,6181" to="40846,6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" strokecolor="#0097ae [3044]" strokeweight="2.25pt">
                  <v:stroke startarrow="diamond" endarrow="diamond"/>
                </v:line>
                <v:line id="Straight Connector 27" o:spid="_x0000_s1034" style="position:absolute;visibility:visible;mso-wrap-style:square" from="11871,9978" to="17497,9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" strokecolor="#0097ae [3044]" strokeweight="2.25pt">
                  <v:stroke startarrow="diamond" endarrow="diamond"/>
                </v:line>
                <v:line id="Straight Connector 28" o:spid="_x0000_s1035" style="position:absolute;visibility:visible;mso-wrap-style:square" from="24850,10086" to="38471,10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" strokecolor="#0097ae [3044]" strokeweight="2.25pt">
                  <v:stroke startarrow="diamond" endarrow="diamond"/>
                </v:line>
                <v:line id="Straight Connector 29" o:spid="_x0000_s1036" style="position:absolute;flip:y;visibility:visible;mso-wrap-style:square" from="14658,13335" to="36576,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" strokecolor="#0097ae [3044]" strokeweight="2.25pt">
                  <v:stroke startarrow="diamond" endarrow="diamond"/>
                </v:line>
                <v:line id="Straight Connector 30" o:spid="_x0000_s1037" style="position:absolute;visibility:visible;mso-wrap-style:square" from="40363,13335" to="4598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" strokecolor="#0097ae [3044]" strokeweight="2.25pt">
                  <v:stroke startarrow="diamond" endarrow="diamond"/>
                </v:line>
                <v:line id="Straight Connector 31" o:spid="_x0000_s1038" style="position:absolute;visibility:visible;mso-wrap-style:square" from="15906,95" to="16192,1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" strokecolor="#0097ae [3044]">
                  <v:stroke dashstyle="dash"/>
                </v:line>
                <w10:anchorlock/>
              </v:group>
            </w:pict>
          </mc:Fallback>
        </mc:AlternateContent>
      </w:r>
    </w:p>
    <w:p w:rsidR="009D6FAC" w:rsidRPr="009D6FAC" w:rsidRDefault="009D6FAC" w:rsidP="009D6FAC">
      <w:pPr>
        <w:rPr>
          <w:b/>
          <w:sz w:val="23"/>
          <w:szCs w:val="23"/>
        </w:rPr>
      </w:pPr>
    </w:p>
    <w:p w:rsidR="009D6FAC" w:rsidRDefault="009D6FAC" w:rsidP="003B407A">
      <w:pPr>
        <w:ind w:firstLine="720"/>
        <w:rPr>
          <w:sz w:val="23"/>
          <w:szCs w:val="23"/>
        </w:rPr>
      </w:pPr>
      <w:r>
        <w:rPr>
          <w:sz w:val="23"/>
          <w:szCs w:val="23"/>
        </w:rPr>
        <w:t xml:space="preserve">Adâncimea mulţimii intervalelor de mai sus este 4 (există cel mult 4 intervale care se suprapun peste un acelaşi punct). </w:t>
      </w:r>
    </w:p>
    <w:p w:rsidR="006B6A07" w:rsidRDefault="009D6FAC" w:rsidP="003B407A">
      <w:pPr>
        <w:ind w:firstLine="720"/>
        <w:rPr>
          <w:sz w:val="23"/>
          <w:szCs w:val="23"/>
        </w:rPr>
      </w:pPr>
      <w:r>
        <w:rPr>
          <w:sz w:val="23"/>
          <w:szCs w:val="23"/>
        </w:rPr>
        <w:t>Pentru simplificarea prezentării vom asocia fiecărei submulţimi o etichetă (un număr). Astfel, problema se reduce la a eticheta intervalele cu un număr minim de etichete astfel încât două intervale cu aceeaşi etichetă să fie disjuncte.</w:t>
      </w:r>
    </w:p>
    <w:p w:rsidR="009D6FAC" w:rsidRDefault="009D6FAC" w:rsidP="003B407A">
      <w:pPr>
        <w:ind w:firstLine="720"/>
      </w:pPr>
      <w:r>
        <w:t>Vom demonstra corectitudinea în 3 etape:</w:t>
      </w:r>
    </w:p>
    <w:p w:rsidR="009D6FAC" w:rsidRDefault="009D6FAC" w:rsidP="009D6FAC">
      <w:r>
        <w:t xml:space="preserve">1) Soluţia construită de algoritm este corectă (posibilă), deoarece toate intervalele sunt etichetate (adăugate într-o submulţime) şi prin modul de alegere al etichetelor, intervalele </w:t>
      </w:r>
      <w:r>
        <w:lastRenderedPageBreak/>
        <w:t>cu aceeași etichetă sunt disjuncte două câte două (un interval este adăugat la o submulțime doar dacă nu se intersectează cu alt interval din submulţime)</w:t>
      </w:r>
    </w:p>
    <w:p w:rsidR="009D6FAC" w:rsidRDefault="009D6FAC" w:rsidP="009D6FAC">
      <w:r>
        <w:t xml:space="preserve">2) </w:t>
      </w:r>
      <w:r w:rsidRPr="00E4449C">
        <w:rPr>
          <w:b/>
        </w:rPr>
        <w:t>Propoziție</w:t>
      </w:r>
      <w:r>
        <w:t>: Numărul minim de etichete necesare etichetării intervalelor din S este mai mare sau egal cu adâncimea lui S.</w:t>
      </w:r>
    </w:p>
    <w:p w:rsidR="009D6FAC" w:rsidRPr="00E4449C" w:rsidRDefault="009D6FAC" w:rsidP="003B407A">
      <w:pPr>
        <w:ind w:firstLine="720"/>
        <w:rPr>
          <w:b/>
        </w:rPr>
      </w:pPr>
      <w:r w:rsidRPr="00E4449C">
        <w:rPr>
          <w:b/>
        </w:rPr>
        <w:t>Demonstrație:</w:t>
      </w:r>
    </w:p>
    <w:p w:rsidR="009D6FAC" w:rsidRDefault="009D6FAC" w:rsidP="003B407A">
      <w:pPr>
        <w:ind w:firstLine="720"/>
      </w:pPr>
      <w:r>
        <w:t>Notăm cu d adâncimea lui S. Din definiție rezultă că există o mulțime de intervale I1, I2,...,Id ce se suprapun peste un același punct. Deoarece nu putem folosi aceeaşi etichetă pentru două sau mai multe intervale care se suprapun, rezultă că cele d intervale anterior menționate trebuie să aibă etichete distincte. Astfel, pentru etichetarea corectă a tuturor intervalelor din S trebuie să folosim minim d etichete.</w:t>
      </w:r>
    </w:p>
    <w:p w:rsidR="009D6FAC" w:rsidRDefault="009D6FAC" w:rsidP="009D6FAC">
      <w:r>
        <w:t>3) Vom demonstra că algoritmul Greedy foloseşte exact d etichete, de unde va rezulta folosind propoziția că numărul de etichete folosite de algoritm (deci de submulţimi generate) este minim.</w:t>
      </w:r>
    </w:p>
    <w:p w:rsidR="009D6FAC" w:rsidRDefault="009D6FAC" w:rsidP="003B407A">
      <w:pPr>
        <w:ind w:firstLine="720"/>
      </w:pPr>
      <w:r>
        <w:t xml:space="preserve">Fie t numărul de etichete folosite de algoritm la pasul curent. Trebuie să demonstrăm că la fiecare pas t </w:t>
      </w:r>
      <w:r>
        <w:t> d (în final va avea loc chiar egalitatea). Iniţial t=0.</w:t>
      </w:r>
    </w:p>
    <w:p w:rsidR="009D6FAC" w:rsidRDefault="009D6FAC" w:rsidP="003B407A">
      <w:pPr>
        <w:ind w:firstLine="720"/>
      </w:pPr>
      <w:r>
        <w:t>Fie Ij intervalul care este etichetat la pasul curent.</w:t>
      </w:r>
    </w:p>
    <w:p w:rsidR="009D6FAC" w:rsidRDefault="009D6FAC" w:rsidP="003B407A">
      <w:pPr>
        <w:ind w:firstLine="720"/>
      </w:pPr>
      <w:r>
        <w:t>Dacă lui Ij i se poate asocia o etichetă deja existentă (se poate adăuga la o submulţime existentă) atunci t nu se modifică şi inegalitatea rămâne valabilă.</w:t>
      </w:r>
    </w:p>
    <w:p w:rsidR="009D6FAC" w:rsidRDefault="009D6FAC" w:rsidP="003B407A">
      <w:pPr>
        <w:ind w:firstLine="720"/>
      </w:pPr>
      <w:r>
        <w:t>Dacă lui Ij nu i se poate asocia o etichetă deja existentă (nu se poate adăuga la o submulţime existentă), atunci există t intervale cu etichete distincte două câte două (câte unul din fiecare submulţime deja construită) cu extremitatea iniţială mai mică sau egală decât cea a lui Ij ce se intersectează cu intervalul curent.</w:t>
      </w:r>
    </w:p>
    <w:p w:rsidR="009D6FAC" w:rsidRDefault="009D6FAC" w:rsidP="009D6FAC">
      <w:r>
        <w:rPr>
          <w:b/>
          <w:sz w:val="23"/>
          <w:szCs w:val="23"/>
          <w:lang w:eastAsia="ro-RO"/>
        </w:rPr>
        <mc:AlternateContent>
          <mc:Choice Requires="wpc">
            <w:drawing>
              <wp:inline distT="0" distB="0" distL="0" distR="0" wp14:anchorId="5D040C8F" wp14:editId="7F62A1B0">
                <wp:extent cx="5962650" cy="1483360"/>
                <wp:effectExtent l="0" t="0" r="0" b="254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Straight Connector 10"/>
                        <wps:cNvCnPr/>
                        <wps:spPr>
                          <a:xfrm>
                            <a:off x="533400" y="216974"/>
                            <a:ext cx="1362075"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3161325" y="197924"/>
                            <a:ext cx="1362075"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4819650" y="187424"/>
                            <a:ext cx="828675" cy="1050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827700" y="635099"/>
                            <a:ext cx="94395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2857500" y="616049"/>
                            <a:ext cx="94361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6" name="Straight Connector 16"/>
                        <wps:cNvCnPr/>
                        <wps:spPr>
                          <a:xfrm>
                            <a:off x="4484030" y="616049"/>
                            <a:ext cx="56261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flipV="1">
                            <a:off x="2427900" y="1331399"/>
                            <a:ext cx="2191725"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4998380" y="1331399"/>
                            <a:ext cx="562610" cy="0"/>
                          </a:xfrm>
                          <a:prstGeom prst="line">
                            <a:avLst/>
                          </a:prstGeom>
                          <a:ln w="28575">
                            <a:headEnd type="diamond" w="med" len="med"/>
                            <a:tailEnd type="diamond" w="med" len="med"/>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4953000" y="35999"/>
                            <a:ext cx="28575" cy="14287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33" name="Text Box 33"/>
                        <wps:cNvSpPr txBox="1"/>
                        <wps:spPr>
                          <a:xfrm>
                            <a:off x="2124075" y="416999"/>
                            <a:ext cx="581025" cy="438150"/>
                          </a:xfrm>
                          <a:prstGeom prst="rect">
                            <a:avLst/>
                          </a:prstGeom>
                          <a:solidFill>
                            <a:schemeClr val="lt1"/>
                          </a:solidFill>
                          <a:ln w="6350">
                            <a:noFill/>
                          </a:ln>
                        </wps:spPr>
                        <wps:txbx>
                          <w:txbxContent>
                            <w:p w:rsidR="009D6FAC" w:rsidRDefault="009D6FAC">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3"/>
                        <wps:cNvSpPr txBox="1"/>
                        <wps:spPr>
                          <a:xfrm>
                            <a:off x="189525" y="54074"/>
                            <a:ext cx="581025" cy="1429725"/>
                          </a:xfrm>
                          <a:prstGeom prst="rect">
                            <a:avLst/>
                          </a:prstGeom>
                          <a:noFill/>
                          <a:ln w="6350">
                            <a:noFill/>
                          </a:ln>
                        </wps:spPr>
                        <wps:txbx>
                          <w:txbxContent>
                            <w:p w:rsidR="009D6FAC" w:rsidRPr="009D6FAC" w:rsidRDefault="009D6FAC" w:rsidP="00E4449C">
                              <w:pPr>
                                <w:spacing w:line="276" w:lineRule="auto"/>
                              </w:pPr>
                              <w:r w:rsidRPr="009D6FAC">
                                <w:t>1</w:t>
                              </w:r>
                            </w:p>
                            <w:p w:rsidR="009D6FAC" w:rsidRDefault="009D6FAC" w:rsidP="00E4449C">
                              <w:pPr>
                                <w:spacing w:line="276" w:lineRule="auto"/>
                              </w:pPr>
                              <w:r>
                                <w:t>2</w:t>
                              </w:r>
                            </w:p>
                            <w:p w:rsidR="009D6FAC" w:rsidRDefault="009D6FAC" w:rsidP="00E4449C">
                              <w:pPr>
                                <w:spacing w:line="276" w:lineRule="auto"/>
                              </w:pPr>
                              <w:r>
                                <w:t>...</w:t>
                              </w:r>
                            </w:p>
                            <w:p w:rsidR="009D6FAC" w:rsidRPr="009D6FAC" w:rsidRDefault="009D6FAC" w:rsidP="00E4449C">
                              <w:pPr>
                                <w:spacing w:line="276" w:lineRule="auto"/>
                              </w:pPr>
                              <w:r>
                                <w:t>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33"/>
                        <wps:cNvSpPr txBox="1"/>
                        <wps:spPr>
                          <a:xfrm>
                            <a:off x="5142525" y="987524"/>
                            <a:ext cx="581025" cy="438150"/>
                          </a:xfrm>
                          <a:prstGeom prst="rect">
                            <a:avLst/>
                          </a:prstGeom>
                          <a:noFill/>
                          <a:ln w="6350">
                            <a:noFill/>
                          </a:ln>
                        </wps:spPr>
                        <wps:txbx>
                          <w:txbxContent>
                            <w:p w:rsidR="00E4449C" w:rsidRPr="00E4449C" w:rsidRDefault="00E4449C" w:rsidP="00E4449C">
                              <w:pPr>
                                <w:pStyle w:val="NormalWeb"/>
                                <w:spacing w:before="120" w:beforeAutospacing="0" w:after="200" w:afterAutospacing="0" w:line="264" w:lineRule="auto"/>
                                <w:rPr>
                                  <w:vertAlign w:val="subscript"/>
                                </w:rPr>
                              </w:pPr>
                              <w:r>
                                <w:rPr>
                                  <w:rFonts w:ascii="Constantia" w:eastAsia="Constantia" w:hAnsi="Constantia"/>
                                  <w:color w:val="595959"/>
                                  <w:sz w:val="22"/>
                                  <w:szCs w:val="22"/>
                                </w:rPr>
                                <w:t>I</w:t>
                              </w:r>
                              <w:r>
                                <w:rPr>
                                  <w:rFonts w:ascii="Constantia" w:eastAsia="Constantia" w:hAnsi="Constantia"/>
                                  <w:color w:val="595959"/>
                                  <w:sz w:val="22"/>
                                  <w:szCs w:val="22"/>
                                  <w:vertAlign w:val="subscript"/>
                                </w:rPr>
                                <w:t>j</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D040C8F" id="Canvas 9" o:spid="_x0000_s1080" editas="canvas" style="width:469.5pt;height:116.8pt;mso-position-horizontal-relative:char;mso-position-vertical-relative:line" coordsize="59626,14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">
                <v:shape id="_x0000_s1081" type="#_x0000_t75" style="position:absolute;width:59626;height:14833;visibility:visible;mso-wrap-style:square">
                  <v:fill o:detectmouseclick="t"/>
                  <v:path o:connecttype="none"/>
                </v:shape>
                <v:line id="Straight Connector 10" o:spid="_x0000_s1082" style="position:absolute;visibility:visible;mso-wrap-style:square" from="5334,2169" to="18954,2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" strokecolor="#0097ae [3044]" strokeweight="2.25pt">
                  <v:stroke startarrow="diamond" endarrow="diamond"/>
                </v:line>
                <v:line id="Straight Connector 12" o:spid="_x0000_s1083" style="position:absolute;visibility:visible;mso-wrap-style:square" from="31613,1979" to="45234,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" strokecolor="#0097ae [3044]" strokeweight="2.25pt">
                  <v:stroke startarrow="diamond" endarrow="diamond"/>
                </v:line>
                <v:line id="Straight Connector 13" o:spid="_x0000_s1084" style="position:absolute;flip:y;visibility:visible;mso-wrap-style:square" from="48196,1874" to="56483,1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" strokecolor="#0097ae [3044]" strokeweight="2.25pt">
                  <v:stroke startarrow="diamond" endarrow="diamond"/>
                </v:line>
                <v:line id="Straight Connector 14" o:spid="_x0000_s1085" style="position:absolute;visibility:visible;mso-wrap-style:square" from="8277,6350" to="17716,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" strokecolor="#0097ae [3044]" strokeweight="2.25pt">
                  <v:stroke startarrow="diamond" endarrow="diamond"/>
                </v:line>
                <v:line id="Straight Connector 15" o:spid="_x0000_s1086" style="position:absolute;visibility:visible;mso-wrap-style:square" from="28575,6160" to="3801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" strokecolor="#0097ae [3044]" strokeweight="2.25pt">
                  <v:stroke startarrow="diamond" endarrow="diamond"/>
                </v:line>
                <v:line id="Straight Connector 16" o:spid="_x0000_s1087" style="position:absolute;visibility:visible;mso-wrap-style:square" from="44840,6160" to="50466,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" strokecolor="#0097ae [3044]" strokeweight="2.25pt">
                  <v:stroke startarrow="diamond" endarrow="diamond"/>
                </v:line>
                <v:line id="Straight Connector 19" o:spid="_x0000_s1088" style="position:absolute;flip:y;visibility:visible;mso-wrap-style:square" from="24279,13313" to="46196,1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" strokecolor="#0097ae [3044]" strokeweight="2.25pt">
                  <v:stroke startarrow="diamond" endarrow="diamond"/>
                </v:line>
                <v:line id="Straight Connector 20" o:spid="_x0000_s1089" style="position:absolute;visibility:visible;mso-wrap-style:square" from="49983,13313" to="55609,1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" strokecolor="#0097ae [3044]" strokeweight="2.25pt">
                  <v:stroke startarrow="diamond" endarrow="diamond"/>
                </v:line>
                <v:line id="Straight Connector 11" o:spid="_x0000_s1090" style="position:absolute;visibility:visible;mso-wrap-style:square" from="49530,359" to="49815,14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" strokecolor="#0097ae [3044]">
                  <v:stroke dashstyle="dash"/>
                </v:line>
                <v:shape id="Text Box 33" o:spid="_x0000_s1091" type="#_x0000_t202" style="position:absolute;left:21240;top:4169;width:5811;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rsidR="009D6FAC" w:rsidRDefault="009D6FAC">
                        <w:r>
                          <w:t>...</w:t>
                        </w:r>
                      </w:p>
                    </w:txbxContent>
                  </v:textbox>
                </v:shape>
                <v:shape id="Text Box 33" o:spid="_x0000_s1092" type="#_x0000_t202" style="position:absolute;left:1895;top:540;width:5810;height:14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rsidR="009D6FAC" w:rsidRPr="009D6FAC" w:rsidRDefault="009D6FAC" w:rsidP="00E4449C">
                        <w:pPr>
                          <w:spacing w:line="276" w:lineRule="auto"/>
                        </w:pPr>
                        <w:r w:rsidRPr="009D6FAC">
                          <w:t>1</w:t>
                        </w:r>
                      </w:p>
                      <w:p w:rsidR="009D6FAC" w:rsidRDefault="009D6FAC" w:rsidP="00E4449C">
                        <w:pPr>
                          <w:spacing w:line="276" w:lineRule="auto"/>
                        </w:pPr>
                        <w:r>
                          <w:t>2</w:t>
                        </w:r>
                      </w:p>
                      <w:p w:rsidR="009D6FAC" w:rsidRDefault="009D6FAC" w:rsidP="00E4449C">
                        <w:pPr>
                          <w:spacing w:line="276" w:lineRule="auto"/>
                        </w:pPr>
                        <w:r>
                          <w:t>...</w:t>
                        </w:r>
                      </w:p>
                      <w:p w:rsidR="009D6FAC" w:rsidRPr="009D6FAC" w:rsidRDefault="009D6FAC" w:rsidP="00E4449C">
                        <w:pPr>
                          <w:spacing w:line="276" w:lineRule="auto"/>
                        </w:pPr>
                        <w:r>
                          <w:t>t</w:t>
                        </w:r>
                      </w:p>
                    </w:txbxContent>
                  </v:textbox>
                </v:shape>
                <v:shape id="Text Box 33" o:spid="_x0000_s1093" type="#_x0000_t202" style="position:absolute;left:51425;top:9875;width:581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E4449C" w:rsidRPr="00E4449C" w:rsidRDefault="00E4449C" w:rsidP="00E4449C">
                        <w:pPr>
                          <w:pStyle w:val="NormalWeb"/>
                          <w:spacing w:before="120" w:beforeAutospacing="0" w:after="200" w:afterAutospacing="0" w:line="264" w:lineRule="auto"/>
                          <w:rPr>
                            <w:vertAlign w:val="subscript"/>
                          </w:rPr>
                        </w:pPr>
                        <w:r>
                          <w:rPr>
                            <w:rFonts w:ascii="Constantia" w:eastAsia="Constantia" w:hAnsi="Constantia"/>
                            <w:color w:val="595959"/>
                            <w:sz w:val="22"/>
                            <w:szCs w:val="22"/>
                          </w:rPr>
                          <w:t>I</w:t>
                        </w:r>
                        <w:r>
                          <w:rPr>
                            <w:rFonts w:ascii="Constantia" w:eastAsia="Constantia" w:hAnsi="Constantia"/>
                            <w:color w:val="595959"/>
                            <w:sz w:val="22"/>
                            <w:szCs w:val="22"/>
                            <w:vertAlign w:val="subscript"/>
                          </w:rPr>
                          <w:t>j</w:t>
                        </w:r>
                      </w:p>
                    </w:txbxContent>
                  </v:textbox>
                </v:shape>
                <w10:anchorlock/>
              </v:group>
            </w:pict>
          </mc:Fallback>
        </mc:AlternateContent>
      </w:r>
    </w:p>
    <w:p w:rsidR="009D6FAC" w:rsidRDefault="009D6FAC" w:rsidP="003B407A">
      <w:pPr>
        <w:ind w:firstLine="720"/>
      </w:pPr>
      <w:r>
        <w:t>Din faptul că toate cele t intervale au extremitatea iniţială mai mică sau egală decât cea a lui Ij, rezultă că există cel puţin un punct în care toate cele t+1 intervale (incluzând intervalul Ij) se suprapun, şi anume acest punct este chiar extremitatea iniţială a lui Ij. Rezultă că t+1 ≤ d. Deci, chiar dacă pentru Ij este folosită o a t+1 etichetă (este creată o nouă submulţime), în total algoritmul nu va folosi mai mult de d etichete.</w:t>
      </w:r>
    </w:p>
    <w:p w:rsidR="009D6FAC" w:rsidRPr="006B6A07" w:rsidRDefault="009D6FAC" w:rsidP="003B407A">
      <w:pPr>
        <w:ind w:firstLine="720"/>
      </w:pPr>
      <w:r>
        <w:lastRenderedPageBreak/>
        <w:t>Din 1), 2) şi 3) rezultă că algoritmul găsește o etichetare optimă.</w:t>
      </w:r>
    </w:p>
    <w:sectPr w:rsidR="009D6FAC" w:rsidRPr="006B6A07">
      <w:footerReference w:type="default" r:id="rId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BC7" w:rsidRDefault="00DC2BC7" w:rsidP="00C6554A">
      <w:pPr>
        <w:spacing w:before="0" w:after="0" w:line="240" w:lineRule="auto"/>
      </w:pPr>
      <w:r>
        <w:separator/>
      </w:r>
    </w:p>
  </w:endnote>
  <w:endnote w:type="continuationSeparator" w:id="0">
    <w:p w:rsidR="00DC2BC7" w:rsidRDefault="00DC2BC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0C9C" w:rsidRDefault="00ED0C9C">
    <w:pPr>
      <w:pStyle w:val="Footer"/>
    </w:pPr>
    <w:r>
      <w:t xml:space="preserve">Pagina </w:t>
    </w:r>
    <w:r>
      <w:fldChar w:fldCharType="begin"/>
    </w:r>
    <w:r>
      <w:instrText xml:space="preserve"> PAGE  \* Arabic  \* MERGEFORMAT </w:instrText>
    </w:r>
    <w:r>
      <w:fldChar w:fldCharType="separate"/>
    </w:r>
    <w:r w:rsidR="00161B1F">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BC7" w:rsidRDefault="00DC2BC7" w:rsidP="00C6554A">
      <w:pPr>
        <w:spacing w:before="0" w:after="0" w:line="240" w:lineRule="auto"/>
      </w:pPr>
      <w:r>
        <w:separator/>
      </w:r>
    </w:p>
  </w:footnote>
  <w:footnote w:type="continuationSeparator" w:id="0">
    <w:p w:rsidR="00DC2BC7" w:rsidRDefault="00DC2BC7"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36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CF766F9"/>
    <w:multiLevelType w:val="hybridMultilevel"/>
    <w:tmpl w:val="7CAEB8F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3" w15:restartNumberingAfterBreak="0">
    <w:nsid w:val="264A0E8D"/>
    <w:multiLevelType w:val="hybridMultilevel"/>
    <w:tmpl w:val="3F06589E"/>
    <w:lvl w:ilvl="0" w:tplc="1A464E10">
      <w:start w:val="5"/>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7022870"/>
    <w:multiLevelType w:val="hybridMultilevel"/>
    <w:tmpl w:val="CA12957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60F01E99"/>
    <w:multiLevelType w:val="hybridMultilevel"/>
    <w:tmpl w:val="3C0E478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7" w15:restartNumberingAfterBreak="0">
    <w:nsid w:val="6F9C0B58"/>
    <w:multiLevelType w:val="hybridMultilevel"/>
    <w:tmpl w:val="C9C4FEA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3"/>
  </w:num>
  <w:num w:numId="19">
    <w:abstractNumId w:val="15"/>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6E1"/>
    <w:rsid w:val="00011151"/>
    <w:rsid w:val="000B7158"/>
    <w:rsid w:val="000C54B8"/>
    <w:rsid w:val="000E4C54"/>
    <w:rsid w:val="00116B7C"/>
    <w:rsid w:val="00161B1F"/>
    <w:rsid w:val="00253678"/>
    <w:rsid w:val="002554CD"/>
    <w:rsid w:val="00293B83"/>
    <w:rsid w:val="002B4294"/>
    <w:rsid w:val="002C5FDB"/>
    <w:rsid w:val="00333D0D"/>
    <w:rsid w:val="00345040"/>
    <w:rsid w:val="00347BC2"/>
    <w:rsid w:val="00370128"/>
    <w:rsid w:val="003771AC"/>
    <w:rsid w:val="003B407A"/>
    <w:rsid w:val="004C049F"/>
    <w:rsid w:val="005000E2"/>
    <w:rsid w:val="00565C92"/>
    <w:rsid w:val="0066146F"/>
    <w:rsid w:val="006A3CE7"/>
    <w:rsid w:val="006B6A07"/>
    <w:rsid w:val="007511AA"/>
    <w:rsid w:val="007B20DA"/>
    <w:rsid w:val="007B3D20"/>
    <w:rsid w:val="007F07FE"/>
    <w:rsid w:val="008656DA"/>
    <w:rsid w:val="00877501"/>
    <w:rsid w:val="008901C2"/>
    <w:rsid w:val="008D3FCC"/>
    <w:rsid w:val="00953280"/>
    <w:rsid w:val="009B560A"/>
    <w:rsid w:val="009D6FAC"/>
    <w:rsid w:val="00A068D4"/>
    <w:rsid w:val="00A9326A"/>
    <w:rsid w:val="00B03DE9"/>
    <w:rsid w:val="00BD3EAD"/>
    <w:rsid w:val="00BE46E1"/>
    <w:rsid w:val="00C56A39"/>
    <w:rsid w:val="00C6554A"/>
    <w:rsid w:val="00D34691"/>
    <w:rsid w:val="00D937F9"/>
    <w:rsid w:val="00DC2BC7"/>
    <w:rsid w:val="00DD6438"/>
    <w:rsid w:val="00E4449C"/>
    <w:rsid w:val="00E51359"/>
    <w:rsid w:val="00ED0C9C"/>
    <w:rsid w:val="00ED7C44"/>
    <w:rsid w:val="00F36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91EAD"/>
  <w15:chartTrackingRefBased/>
  <w15:docId w15:val="{48783606-C25C-4A72-A091-0EFEE9243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rPr>
      <w:noProof/>
      <w:lang w:val="ro-RO"/>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8901C2"/>
    <w:pPr>
      <w:ind w:left="720"/>
      <w:contextualSpacing/>
    </w:pPr>
  </w:style>
  <w:style w:type="paragraph" w:customStyle="1" w:styleId="Default">
    <w:name w:val="Default"/>
    <w:rsid w:val="009D6FAC"/>
    <w:pPr>
      <w:autoSpaceDE w:val="0"/>
      <w:autoSpaceDN w:val="0"/>
      <w:adjustRightInd w:val="0"/>
      <w:spacing w:before="0" w:after="0" w:line="240" w:lineRule="auto"/>
    </w:pPr>
    <w:rPr>
      <w:rFonts w:ascii="Times New Roman" w:hAnsi="Times New Roman" w:cs="Times New Roman"/>
      <w:color w:val="000000"/>
      <w:sz w:val="24"/>
      <w:szCs w:val="24"/>
      <w:lang w:val="ro-RO"/>
    </w:rPr>
  </w:style>
  <w:style w:type="paragraph" w:styleId="NormalWeb">
    <w:name w:val="Normal (Web)"/>
    <w:basedOn w:val="Normal"/>
    <w:uiPriority w:val="99"/>
    <w:semiHidden/>
    <w:unhideWhenUsed/>
    <w:rsid w:val="009D6FAC"/>
    <w:pPr>
      <w:spacing w:before="100" w:beforeAutospacing="1" w:after="100" w:afterAutospacing="1" w:line="240" w:lineRule="auto"/>
    </w:pPr>
    <w:rPr>
      <w:rFonts w:ascii="Times New Roman" w:eastAsiaTheme="minorEastAsia" w:hAnsi="Times New Roman" w:cs="Times New Roman"/>
      <w:noProof w:val="0"/>
      <w:color w:val="auto"/>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08066">
      <w:bodyDiv w:val="1"/>
      <w:marLeft w:val="0"/>
      <w:marRight w:val="0"/>
      <w:marTop w:val="0"/>
      <w:marBottom w:val="0"/>
      <w:divBdr>
        <w:top w:val="none" w:sz="0" w:space="0" w:color="auto"/>
        <w:left w:val="none" w:sz="0" w:space="0" w:color="auto"/>
        <w:bottom w:val="none" w:sz="0" w:space="0" w:color="auto"/>
        <w:right w:val="none" w:sz="0" w:space="0" w:color="auto"/>
      </w:divBdr>
    </w:div>
    <w:div w:id="139716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an\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171</TotalTime>
  <Pages>1</Pages>
  <Words>969</Words>
  <Characters>5623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Maryan</dc:creator>
  <cp:keywords/>
  <dc:description/>
  <cp:lastModifiedBy>Marian Lupascu</cp:lastModifiedBy>
  <cp:revision>7</cp:revision>
  <dcterms:created xsi:type="dcterms:W3CDTF">2017-10-31T15:54:00Z</dcterms:created>
  <dcterms:modified xsi:type="dcterms:W3CDTF">2017-11-02T18:13:00Z</dcterms:modified>
</cp:coreProperties>
</file>